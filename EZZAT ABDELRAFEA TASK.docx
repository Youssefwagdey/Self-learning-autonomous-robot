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EB50" w14:textId="06ABB82B" w:rsidR="006D3A72" w:rsidRPr="006D0144" w:rsidRDefault="006D0144" w:rsidP="006D0144">
      <w:pPr>
        <w:keepNext/>
        <w:bidi/>
        <w:jc w:val="center"/>
        <w:rPr>
          <w:color w:val="2E74B5" w:themeColor="accent1" w:themeShade="BF"/>
          <w:sz w:val="32"/>
          <w:szCs w:val="32"/>
          <w:rtl/>
          <w:lang w:bidi="ar-EG"/>
        </w:rPr>
      </w:pPr>
      <w:r w:rsidRPr="006D0144">
        <w:rPr>
          <w:rFonts w:hint="cs"/>
          <w:color w:val="2E74B5" w:themeColor="accent1" w:themeShade="BF"/>
          <w:sz w:val="32"/>
          <w:szCs w:val="32"/>
          <w:rtl/>
          <w:lang w:bidi="ar-EG"/>
        </w:rPr>
        <w:t xml:space="preserve">السلام عليكم : اول كود هيئة </w:t>
      </w:r>
      <w:r w:rsidRPr="006D0144">
        <w:rPr>
          <w:color w:val="2E74B5" w:themeColor="accent1" w:themeShade="BF"/>
          <w:sz w:val="32"/>
          <w:szCs w:val="32"/>
          <w:lang w:bidi="ar-EG"/>
        </w:rPr>
        <w:t xml:space="preserve">    (LIDAR)</w:t>
      </w:r>
      <w:r w:rsidRPr="006D0144">
        <w:rPr>
          <w:rFonts w:hint="cs"/>
          <w:color w:val="2E74B5" w:themeColor="accent1" w:themeShade="BF"/>
          <w:sz w:val="32"/>
          <w:szCs w:val="32"/>
          <w:rtl/>
          <w:lang w:bidi="ar-EG"/>
        </w:rPr>
        <w:t xml:space="preserve"> علي دبابيس 16 و 17 وعمل حلقه اتصال مع اردوينو ميجا</w:t>
      </w:r>
    </w:p>
    <w:p w14:paraId="1AEB7BF3" w14:textId="04C50DCF" w:rsidR="006D0144" w:rsidRDefault="006D0144" w:rsidP="006D0144">
      <w:pPr>
        <w:keepNext/>
        <w:bidi/>
        <w:jc w:val="center"/>
        <w:rPr>
          <w:lang w:bidi="ar-EG"/>
        </w:rPr>
      </w:pPr>
      <w:r w:rsidRPr="006D0144">
        <w:rPr>
          <w:rFonts w:hint="cs"/>
          <w:color w:val="2E74B5" w:themeColor="accent1" w:themeShade="BF"/>
          <w:sz w:val="32"/>
          <w:szCs w:val="32"/>
          <w:rtl/>
          <w:lang w:bidi="ar-EG"/>
        </w:rPr>
        <w:t>(</w:t>
      </w:r>
      <w:r w:rsidRPr="006D0144">
        <w:rPr>
          <w:color w:val="2E74B5" w:themeColor="accent1" w:themeShade="BF"/>
          <w:sz w:val="32"/>
          <w:szCs w:val="32"/>
          <w:lang w:bidi="ar-EG"/>
        </w:rPr>
        <w:t>(ESP32 DEV MODULE</w:t>
      </w:r>
    </w:p>
    <w:p w14:paraId="63534307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#define    </w:t>
      </w:r>
      <w:proofErr w:type="spellStart"/>
      <w:r w:rsidRPr="006D0144">
        <w:rPr>
          <w:sz w:val="32"/>
          <w:szCs w:val="32"/>
          <w:lang w:bidi="ar-EG"/>
        </w:rPr>
        <w:t>LiDAR_RX</w:t>
      </w:r>
      <w:proofErr w:type="spellEnd"/>
      <w:r w:rsidRPr="006D0144">
        <w:rPr>
          <w:sz w:val="32"/>
          <w:szCs w:val="32"/>
          <w:lang w:bidi="ar-EG"/>
        </w:rPr>
        <w:t xml:space="preserve"> 16</w:t>
      </w:r>
    </w:p>
    <w:p w14:paraId="0C3F4A46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#define    </w:t>
      </w:r>
      <w:proofErr w:type="spellStart"/>
      <w:r w:rsidRPr="006D0144">
        <w:rPr>
          <w:sz w:val="32"/>
          <w:szCs w:val="32"/>
          <w:lang w:bidi="ar-EG"/>
        </w:rPr>
        <w:t>LiDAR_TX</w:t>
      </w:r>
      <w:proofErr w:type="spellEnd"/>
      <w:r w:rsidRPr="006D0144">
        <w:rPr>
          <w:sz w:val="32"/>
          <w:szCs w:val="32"/>
          <w:lang w:bidi="ar-EG"/>
        </w:rPr>
        <w:t xml:space="preserve"> 17</w:t>
      </w:r>
    </w:p>
    <w:p w14:paraId="73111407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void setup () {</w:t>
      </w:r>
    </w:p>
    <w:p w14:paraId="713A3E03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    </w:t>
      </w:r>
      <w:proofErr w:type="spellStart"/>
      <w:r w:rsidRPr="006D0144">
        <w:rPr>
          <w:sz w:val="32"/>
          <w:szCs w:val="32"/>
          <w:lang w:bidi="ar-EG"/>
        </w:rPr>
        <w:t>Serial.begin</w:t>
      </w:r>
      <w:proofErr w:type="spellEnd"/>
      <w:r w:rsidRPr="006D0144">
        <w:rPr>
          <w:sz w:val="32"/>
          <w:szCs w:val="32"/>
          <w:lang w:bidi="ar-EG"/>
        </w:rPr>
        <w:t xml:space="preserve"> (115200);</w:t>
      </w:r>
    </w:p>
    <w:p w14:paraId="6269E177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    Serial2.begin (</w:t>
      </w:r>
      <w:proofErr w:type="gramStart"/>
      <w:r w:rsidRPr="006D0144">
        <w:rPr>
          <w:sz w:val="32"/>
          <w:szCs w:val="32"/>
          <w:lang w:bidi="ar-EG"/>
        </w:rPr>
        <w:t>115200,SERIAL</w:t>
      </w:r>
      <w:proofErr w:type="gramEnd"/>
      <w:r w:rsidRPr="006D0144">
        <w:rPr>
          <w:sz w:val="32"/>
          <w:szCs w:val="32"/>
          <w:lang w:bidi="ar-EG"/>
        </w:rPr>
        <w:t xml:space="preserve">_8N1, </w:t>
      </w:r>
      <w:proofErr w:type="spellStart"/>
      <w:r w:rsidRPr="006D0144">
        <w:rPr>
          <w:sz w:val="32"/>
          <w:szCs w:val="32"/>
          <w:lang w:bidi="ar-EG"/>
        </w:rPr>
        <w:t>LiDAR_</w:t>
      </w:r>
      <w:proofErr w:type="gramStart"/>
      <w:r w:rsidRPr="006D0144">
        <w:rPr>
          <w:sz w:val="32"/>
          <w:szCs w:val="32"/>
          <w:lang w:bidi="ar-EG"/>
        </w:rPr>
        <w:t>RX,LiDAR</w:t>
      </w:r>
      <w:proofErr w:type="gramEnd"/>
      <w:r w:rsidRPr="006D0144">
        <w:rPr>
          <w:sz w:val="32"/>
          <w:szCs w:val="32"/>
          <w:lang w:bidi="ar-EG"/>
        </w:rPr>
        <w:t>_TX</w:t>
      </w:r>
      <w:proofErr w:type="spellEnd"/>
      <w:r w:rsidRPr="006D0144">
        <w:rPr>
          <w:sz w:val="32"/>
          <w:szCs w:val="32"/>
          <w:lang w:bidi="ar-EG"/>
        </w:rPr>
        <w:t>);</w:t>
      </w:r>
    </w:p>
    <w:p w14:paraId="12FB6D1F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    </w:t>
      </w:r>
      <w:proofErr w:type="spellStart"/>
      <w:r w:rsidRPr="006D0144">
        <w:rPr>
          <w:sz w:val="32"/>
          <w:szCs w:val="32"/>
          <w:lang w:bidi="ar-EG"/>
        </w:rPr>
        <w:t>Serial.println</w:t>
      </w:r>
      <w:proofErr w:type="spellEnd"/>
      <w:r w:rsidRPr="006D0144">
        <w:rPr>
          <w:sz w:val="32"/>
          <w:szCs w:val="32"/>
          <w:lang w:bidi="ar-EG"/>
        </w:rPr>
        <w:t xml:space="preserve"> ("esp32 setup complete");</w:t>
      </w:r>
    </w:p>
    <w:p w14:paraId="5295FE66" w14:textId="77777777" w:rsidR="006D0144" w:rsidRPr="006D0144" w:rsidRDefault="006D0144" w:rsidP="006D0144">
      <w:pPr>
        <w:rPr>
          <w:sz w:val="32"/>
          <w:szCs w:val="32"/>
          <w:lang w:bidi="ar-EG"/>
        </w:rPr>
      </w:pPr>
    </w:p>
    <w:p w14:paraId="5F4D7B79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}</w:t>
      </w:r>
    </w:p>
    <w:p w14:paraId="3A86CACB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void </w:t>
      </w:r>
      <w:proofErr w:type="gramStart"/>
      <w:r w:rsidRPr="006D0144">
        <w:rPr>
          <w:sz w:val="32"/>
          <w:szCs w:val="32"/>
          <w:lang w:bidi="ar-EG"/>
        </w:rPr>
        <w:t>loop(){</w:t>
      </w:r>
      <w:proofErr w:type="gramEnd"/>
    </w:p>
    <w:p w14:paraId="601E8E8F" w14:textId="77777777" w:rsidR="006D0144" w:rsidRP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    //</w:t>
      </w:r>
      <w:r w:rsidRPr="006D0144">
        <w:rPr>
          <w:rFonts w:cs="Times New Roman"/>
          <w:sz w:val="32"/>
          <w:szCs w:val="32"/>
          <w:rtl/>
          <w:lang w:bidi="ar-EG"/>
        </w:rPr>
        <w:t>ال</w:t>
      </w:r>
      <w:r w:rsidRPr="006D0144">
        <w:rPr>
          <w:sz w:val="32"/>
          <w:szCs w:val="32"/>
          <w:lang w:bidi="ar-EG"/>
        </w:rPr>
        <w:t xml:space="preserve"> core </w:t>
      </w:r>
      <w:proofErr w:type="gramStart"/>
      <w:r w:rsidRPr="006D0144">
        <w:rPr>
          <w:sz w:val="32"/>
          <w:szCs w:val="32"/>
          <w:lang w:bidi="ar-EG"/>
        </w:rPr>
        <w:t xml:space="preserve">system  </w:t>
      </w:r>
      <w:r w:rsidRPr="006D0144">
        <w:rPr>
          <w:rFonts w:cs="Times New Roman"/>
          <w:sz w:val="32"/>
          <w:szCs w:val="32"/>
          <w:rtl/>
          <w:lang w:bidi="ar-EG"/>
        </w:rPr>
        <w:t>معتمد</w:t>
      </w:r>
      <w:proofErr w:type="gramEnd"/>
      <w:r w:rsidRPr="006D0144">
        <w:rPr>
          <w:rFonts w:cs="Times New Roman"/>
          <w:sz w:val="32"/>
          <w:szCs w:val="32"/>
          <w:rtl/>
          <w:lang w:bidi="ar-EG"/>
        </w:rPr>
        <w:t xml:space="preserve"> علي فريق الليدار</w:t>
      </w:r>
      <w:r w:rsidRPr="006D0144">
        <w:rPr>
          <w:sz w:val="32"/>
          <w:szCs w:val="32"/>
          <w:lang w:bidi="ar-EG"/>
        </w:rPr>
        <w:t xml:space="preserve"> </w:t>
      </w:r>
    </w:p>
    <w:p w14:paraId="06A9452A" w14:textId="0F4FE25D" w:rsidR="006D0144" w:rsidRDefault="006D0144" w:rsidP="006D0144">
      <w:pPr>
        <w:rPr>
          <w:sz w:val="32"/>
          <w:szCs w:val="32"/>
          <w:lang w:bidi="ar-EG"/>
        </w:rPr>
      </w:pPr>
      <w:r w:rsidRPr="006D0144">
        <w:rPr>
          <w:sz w:val="32"/>
          <w:szCs w:val="32"/>
          <w:lang w:bidi="ar-EG"/>
        </w:rPr>
        <w:t xml:space="preserve">    }</w:t>
      </w:r>
    </w:p>
    <w:p w14:paraId="061F0159" w14:textId="77777777" w:rsidR="006D0144" w:rsidRDefault="006D0144" w:rsidP="006D0144">
      <w:pPr>
        <w:rPr>
          <w:sz w:val="32"/>
          <w:szCs w:val="32"/>
          <w:lang w:bidi="ar-EG"/>
        </w:rPr>
      </w:pPr>
    </w:p>
    <w:p w14:paraId="4225C3B5" w14:textId="77777777" w:rsidR="006D0144" w:rsidRDefault="006D0144" w:rsidP="006D0144">
      <w:pPr>
        <w:rPr>
          <w:sz w:val="32"/>
          <w:szCs w:val="32"/>
          <w:lang w:bidi="ar-EG"/>
        </w:rPr>
      </w:pPr>
    </w:p>
    <w:p w14:paraId="355EA757" w14:textId="77777777" w:rsidR="006D0144" w:rsidRDefault="006D0144" w:rsidP="006D0144">
      <w:pPr>
        <w:rPr>
          <w:sz w:val="32"/>
          <w:szCs w:val="32"/>
          <w:lang w:bidi="ar-EG"/>
        </w:rPr>
      </w:pPr>
    </w:p>
    <w:p w14:paraId="2B18D101" w14:textId="77777777" w:rsidR="006D0144" w:rsidRDefault="006D0144" w:rsidP="006D0144">
      <w:pPr>
        <w:rPr>
          <w:sz w:val="32"/>
          <w:szCs w:val="32"/>
          <w:lang w:bidi="ar-EG"/>
        </w:rPr>
      </w:pPr>
    </w:p>
    <w:p w14:paraId="71E4D499" w14:textId="77777777" w:rsidR="006D0144" w:rsidRDefault="006D0144" w:rsidP="006D0144">
      <w:pPr>
        <w:rPr>
          <w:sz w:val="32"/>
          <w:szCs w:val="32"/>
          <w:lang w:bidi="ar-EG"/>
        </w:rPr>
      </w:pPr>
    </w:p>
    <w:p w14:paraId="54470CC4" w14:textId="77777777" w:rsidR="006D0144" w:rsidRDefault="006D0144" w:rsidP="006D0144">
      <w:pPr>
        <w:rPr>
          <w:sz w:val="32"/>
          <w:szCs w:val="32"/>
          <w:lang w:bidi="ar-EG"/>
        </w:rPr>
      </w:pPr>
    </w:p>
    <w:p w14:paraId="5522EEC4" w14:textId="77777777" w:rsidR="006D0144" w:rsidRDefault="006D0144" w:rsidP="006D0144">
      <w:pPr>
        <w:rPr>
          <w:sz w:val="32"/>
          <w:szCs w:val="32"/>
          <w:lang w:bidi="ar-EG"/>
        </w:rPr>
      </w:pPr>
    </w:p>
    <w:p w14:paraId="730C3E82" w14:textId="77777777" w:rsidR="006D0144" w:rsidRDefault="006D0144" w:rsidP="006D0144">
      <w:pPr>
        <w:rPr>
          <w:sz w:val="32"/>
          <w:szCs w:val="32"/>
          <w:lang w:bidi="ar-EG"/>
        </w:rPr>
      </w:pPr>
    </w:p>
    <w:p w14:paraId="67EDB1F3" w14:textId="77777777" w:rsidR="006D0144" w:rsidRDefault="006D0144" w:rsidP="006D0144">
      <w:pPr>
        <w:rPr>
          <w:sz w:val="32"/>
          <w:szCs w:val="32"/>
          <w:lang w:bidi="ar-EG"/>
        </w:rPr>
      </w:pPr>
    </w:p>
    <w:p w14:paraId="716D1148" w14:textId="77777777" w:rsidR="006D0144" w:rsidRDefault="006D0144" w:rsidP="006D0144">
      <w:pPr>
        <w:rPr>
          <w:sz w:val="32"/>
          <w:szCs w:val="32"/>
          <w:lang w:bidi="ar-EG"/>
        </w:rPr>
      </w:pPr>
    </w:p>
    <w:p w14:paraId="3CAB4473" w14:textId="77777777" w:rsidR="006D0144" w:rsidRDefault="006D0144" w:rsidP="006D0144">
      <w:pPr>
        <w:rPr>
          <w:sz w:val="32"/>
          <w:szCs w:val="32"/>
          <w:lang w:bidi="ar-EG"/>
        </w:rPr>
      </w:pPr>
    </w:p>
    <w:p w14:paraId="3B5B3847" w14:textId="1560B3F2" w:rsidR="006D0144" w:rsidRPr="006D0144" w:rsidRDefault="006D0144" w:rsidP="006D0144">
      <w:pPr>
        <w:bidi/>
        <w:jc w:val="center"/>
        <w:rPr>
          <w:rFonts w:hint="cs"/>
          <w:b/>
          <w:color w:val="000000" w:themeColor="text1"/>
          <w:sz w:val="40"/>
          <w:szCs w:val="40"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D0144">
        <w:rPr>
          <w:rFonts w:hint="cs"/>
          <w:b/>
          <w:color w:val="000000" w:themeColor="text1"/>
          <w:sz w:val="40"/>
          <w:szCs w:val="40"/>
          <w:rtl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تاني كود هيئه المحركات وحساس الالتراسونيك وحلقه الاستقبال من ال </w:t>
      </w:r>
      <w:r w:rsidRPr="006D0144">
        <w:rPr>
          <w:b/>
          <w:color w:val="000000" w:themeColor="text1"/>
          <w:sz w:val="40"/>
          <w:szCs w:val="40"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(ESP32)</w:t>
      </w:r>
    </w:p>
    <w:p w14:paraId="2874ED92" w14:textId="583A26ED" w:rsidR="006D0144" w:rsidRPr="006D0144" w:rsidRDefault="006D0144" w:rsidP="006D0144">
      <w:pPr>
        <w:tabs>
          <w:tab w:val="left" w:pos="6045"/>
        </w:tabs>
        <w:jc w:val="center"/>
        <w:rPr>
          <w:b/>
          <w:color w:val="000000" w:themeColor="text1"/>
          <w:sz w:val="40"/>
          <w:szCs w:val="40"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D0144">
        <w:rPr>
          <w:b/>
          <w:color w:val="000000" w:themeColor="text1"/>
          <w:sz w:val="40"/>
          <w:szCs w:val="40"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ARDUINO MEGA OR MEGA2560</w:t>
      </w:r>
    </w:p>
    <w:p w14:paraId="76FB5688" w14:textId="4ECC5114" w:rsidR="006D0144" w:rsidRPr="003909FB" w:rsidRDefault="003909FB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2E74B5" w:themeColor="accent1" w:themeShade="BF"/>
          <w:sz w:val="28"/>
          <w:szCs w:val="28"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6D0144"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 int </w:t>
      </w:r>
      <w:proofErr w:type="spellStart"/>
      <w:r w:rsidR="006D0144"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trigpin</w:t>
      </w:r>
      <w:proofErr w:type="spellEnd"/>
      <w:r w:rsidR="006D0144"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=7;</w:t>
      </w:r>
    </w:p>
    <w:p w14:paraId="47FD7882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int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echopin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=8;</w:t>
      </w:r>
    </w:p>
    <w:p w14:paraId="620500FF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int IN1 = 5;</w:t>
      </w:r>
    </w:p>
    <w:p w14:paraId="75041472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int IN2 =4;</w:t>
      </w:r>
    </w:p>
    <w:p w14:paraId="38914323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int IN3 =3;</w:t>
      </w:r>
    </w:p>
    <w:p w14:paraId="37C97AF2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int IN4 =2;</w:t>
      </w:r>
    </w:p>
    <w:p w14:paraId="477E589A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void 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setup(){</w:t>
      </w:r>
      <w:proofErr w:type="gramEnd"/>
    </w:p>
    <w:p w14:paraId="5519D8BF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Serial.begin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(112500);</w:t>
      </w:r>
    </w:p>
    <w:p w14:paraId="5B9CF831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IN1, OUTPUT);</w:t>
      </w:r>
    </w:p>
    <w:p w14:paraId="2FEA63B7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IN2, OUTPUT);</w:t>
      </w:r>
    </w:p>
    <w:p w14:paraId="4E003D3E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IN3, OUTPUT);</w:t>
      </w:r>
    </w:p>
    <w:p w14:paraId="7A3A6496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IN4, OUTPUT);</w:t>
      </w:r>
    </w:p>
    <w:p w14:paraId="2D31D25E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stoprobot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B602DFF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trigpin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OUTPUT);</w:t>
      </w:r>
    </w:p>
    <w:p w14:paraId="63D18546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echopin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INPUT);</w:t>
      </w:r>
    </w:p>
    <w:p w14:paraId="77F2AF29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trigpin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LOW);</w:t>
      </w:r>
    </w:p>
    <w:p w14:paraId="3436A4D7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Serial.println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("core system success");</w:t>
      </w:r>
    </w:p>
    <w:p w14:paraId="2F5EAA24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Serial.println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("motor 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  sensor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ready ");</w:t>
      </w:r>
    </w:p>
    <w:p w14:paraId="5DB1FF58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}</w:t>
      </w:r>
    </w:p>
    <w:p w14:paraId="109DABC3" w14:textId="2FC67E32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3909FB"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void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stoprobot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0BD314AF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1,LOW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BCD43EF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2,LOW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CB3F0CE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3,LOW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E29E588" w14:textId="77777777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4,LOW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809964C" w14:textId="323862A5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Serial.println</w:t>
      </w:r>
      <w:proofErr w:type="spell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("system check; motor set to low");</w:t>
      </w:r>
    </w:p>
    <w:p w14:paraId="732C9D25" w14:textId="323119B4" w:rsidR="006D0144" w:rsidRPr="003909FB" w:rsidRDefault="006D0144" w:rsidP="006D0144">
      <w:pPr>
        <w:tabs>
          <w:tab w:val="left" w:pos="855"/>
          <w:tab w:val="left" w:pos="6045"/>
        </w:tabs>
        <w:jc w:val="both"/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  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loop </w:t>
      </w:r>
      <w:proofErr w:type="gramStart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  <w:r w:rsidRPr="003909FB">
        <w:rPr>
          <w:color w:val="000000" w:themeColor="text1"/>
          <w:sz w:val="28"/>
          <w:szCs w:val="28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1B6857" w14:textId="77777777" w:rsidR="006D0144" w:rsidRPr="003909FB" w:rsidRDefault="006D0144" w:rsidP="006D0144">
      <w:pPr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F8317B" w14:textId="77777777" w:rsidR="006D0144" w:rsidRPr="003909FB" w:rsidRDefault="006D0144" w:rsidP="006D0144">
      <w:pPr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C2FE9D" w14:textId="6CE411F0" w:rsidR="006D0144" w:rsidRPr="003909FB" w:rsidRDefault="003909FB" w:rsidP="003909FB">
      <w:pPr>
        <w:tabs>
          <w:tab w:val="left" w:pos="4695"/>
        </w:tabs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9FB"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5220718" w14:textId="77777777" w:rsidR="006D0144" w:rsidRPr="003909FB" w:rsidRDefault="006D0144" w:rsidP="006D0144">
      <w:pPr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99D97" w14:textId="77777777" w:rsidR="006D0144" w:rsidRPr="006D0144" w:rsidRDefault="006D0144" w:rsidP="006D0144">
      <w:pPr>
        <w:rPr>
          <w:color w:val="2E74B5" w:themeColor="accent1" w:themeShade="BF"/>
          <w:lang w:bidi="ar-EG"/>
        </w:rPr>
      </w:pPr>
    </w:p>
    <w:p w14:paraId="219B122E" w14:textId="77777777" w:rsidR="006D0144" w:rsidRPr="006D0144" w:rsidRDefault="006D0144" w:rsidP="006D0144">
      <w:pPr>
        <w:rPr>
          <w:color w:val="2E74B5" w:themeColor="accent1" w:themeShade="BF"/>
          <w:lang w:bidi="ar-EG"/>
        </w:rPr>
      </w:pPr>
    </w:p>
    <w:p w14:paraId="267CE0BB" w14:textId="77777777" w:rsidR="006D0144" w:rsidRPr="006D0144" w:rsidRDefault="006D0144" w:rsidP="006D0144">
      <w:pPr>
        <w:rPr>
          <w:color w:val="2E74B5" w:themeColor="accent1" w:themeShade="BF"/>
          <w:lang w:bidi="ar-EG"/>
        </w:rPr>
      </w:pPr>
    </w:p>
    <w:p w14:paraId="1383A0DD" w14:textId="77777777" w:rsidR="006D0144" w:rsidRPr="006D0144" w:rsidRDefault="006D0144" w:rsidP="006D0144">
      <w:pPr>
        <w:rPr>
          <w:color w:val="2E74B5" w:themeColor="accent1" w:themeShade="BF"/>
          <w:lang w:bidi="ar-EG"/>
        </w:rPr>
      </w:pPr>
    </w:p>
    <w:sectPr w:rsidR="006D0144" w:rsidRPr="006D0144" w:rsidSect="003316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332B" w14:textId="77777777" w:rsidR="00F01C45" w:rsidRDefault="00F01C45">
      <w:pPr>
        <w:spacing w:line="240" w:lineRule="auto"/>
      </w:pPr>
      <w:r>
        <w:separator/>
      </w:r>
    </w:p>
  </w:endnote>
  <w:endnote w:type="continuationSeparator" w:id="0">
    <w:p w14:paraId="7D18F2F1" w14:textId="77777777" w:rsidR="00F01C45" w:rsidRDefault="00F01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8916" w14:textId="77777777" w:rsidR="00331689" w:rsidRDefault="003316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48D54" w14:textId="77777777" w:rsidR="00331689" w:rsidRDefault="003316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6A28" w14:textId="77777777" w:rsidR="00331689" w:rsidRDefault="00331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383A" w14:textId="77777777" w:rsidR="00F01C45" w:rsidRDefault="00F01C45">
      <w:pPr>
        <w:spacing w:line="240" w:lineRule="auto"/>
      </w:pPr>
      <w:r>
        <w:separator/>
      </w:r>
    </w:p>
  </w:footnote>
  <w:footnote w:type="continuationSeparator" w:id="0">
    <w:p w14:paraId="6C5A9725" w14:textId="77777777" w:rsidR="00F01C45" w:rsidRDefault="00F01C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9603" w14:textId="77777777" w:rsidR="00331689" w:rsidRDefault="003316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981642"/>
      <w:docPartObj>
        <w:docPartGallery w:val="Watermarks"/>
        <w:docPartUnique/>
      </w:docPartObj>
    </w:sdtPr>
    <w:sdtContent>
      <w:p w14:paraId="45475863" w14:textId="583D641E" w:rsidR="00331689" w:rsidRDefault="00331689">
        <w:pPr>
          <w:pStyle w:val="Header"/>
        </w:pPr>
        <w:r>
          <w:rPr>
            <w:noProof/>
          </w:rPr>
          <w:pict w14:anchorId="67FC7C9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6894470" o:spid="_x0000_s1025" type="#_x0000_t136" style="position:absolute;margin-left:0;margin-top:0;width:614.8pt;height:122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ZZAT ABDEL RAFE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25B0" w14:textId="77777777" w:rsidR="00331689" w:rsidRDefault="003316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267735425">
    <w:abstractNumId w:val="10"/>
  </w:num>
  <w:num w:numId="2" w16cid:durableId="952597372">
    <w:abstractNumId w:val="10"/>
    <w:lvlOverride w:ilvl="0">
      <w:startOverride w:val="1"/>
    </w:lvlOverride>
  </w:num>
  <w:num w:numId="3" w16cid:durableId="221720044">
    <w:abstractNumId w:val="10"/>
  </w:num>
  <w:num w:numId="4" w16cid:durableId="1747996552">
    <w:abstractNumId w:val="10"/>
    <w:lvlOverride w:ilvl="0">
      <w:startOverride w:val="1"/>
    </w:lvlOverride>
  </w:num>
  <w:num w:numId="5" w16cid:durableId="395475942">
    <w:abstractNumId w:val="8"/>
  </w:num>
  <w:num w:numId="6" w16cid:durableId="1534876740">
    <w:abstractNumId w:val="10"/>
    <w:lvlOverride w:ilvl="0">
      <w:startOverride w:val="1"/>
    </w:lvlOverride>
  </w:num>
  <w:num w:numId="7" w16cid:durableId="14083075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5775043">
    <w:abstractNumId w:val="9"/>
  </w:num>
  <w:num w:numId="9" w16cid:durableId="1407322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3669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2786879">
    <w:abstractNumId w:val="7"/>
  </w:num>
  <w:num w:numId="12" w16cid:durableId="1103187560">
    <w:abstractNumId w:val="6"/>
  </w:num>
  <w:num w:numId="13" w16cid:durableId="529490650">
    <w:abstractNumId w:val="5"/>
  </w:num>
  <w:num w:numId="14" w16cid:durableId="294723220">
    <w:abstractNumId w:val="4"/>
  </w:num>
  <w:num w:numId="15" w16cid:durableId="975455875">
    <w:abstractNumId w:val="3"/>
  </w:num>
  <w:num w:numId="16" w16cid:durableId="1626085405">
    <w:abstractNumId w:val="2"/>
  </w:num>
  <w:num w:numId="17" w16cid:durableId="1187595563">
    <w:abstractNumId w:val="1"/>
  </w:num>
  <w:num w:numId="18" w16cid:durableId="163363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52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B6A0E"/>
    <w:rsid w:val="002C5D75"/>
    <w:rsid w:val="00301789"/>
    <w:rsid w:val="00325194"/>
    <w:rsid w:val="00331689"/>
    <w:rsid w:val="003728E3"/>
    <w:rsid w:val="003909FB"/>
    <w:rsid w:val="003962D3"/>
    <w:rsid w:val="003C7D9D"/>
    <w:rsid w:val="003E3A63"/>
    <w:rsid w:val="00430252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25E30"/>
    <w:rsid w:val="00633BC0"/>
    <w:rsid w:val="00661DE5"/>
    <w:rsid w:val="006706DE"/>
    <w:rsid w:val="0069487E"/>
    <w:rsid w:val="006A648B"/>
    <w:rsid w:val="006B0B82"/>
    <w:rsid w:val="006B7EF2"/>
    <w:rsid w:val="006C3B5F"/>
    <w:rsid w:val="006D0144"/>
    <w:rsid w:val="006D3A72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01C45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BDE07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Microsoft\Office\16.0\DTS\en-US%7bA2057CB6-F21A-4140-872A-5F66C0588151%7d\%7b5EBE6980-5B6B-4E34-A003-C09E4B96751F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A8752F-8BE8-46C6-B8D2-484D59D81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{5EBE6980-5B6B-4E34-A003-C09E4B96751F}TF5517a15e-098e-45ec-8744-ffd85dafa90e959eafb8_win32-b16bad9ff9ca</Template>
  <TotalTime>0</TotalTime>
  <Pages>3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2026-04-20T21:55:00Z</dcterms:created>
  <dcterms:modified xsi:type="dcterms:W3CDTF">2026-04-20T21:55:00Z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